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14:paraId="0EE14BFF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04CD2CF1" w14:textId="30BDD414" w:rsidR="00E77B5E" w:rsidRPr="001259E4" w:rsidRDefault="00E77B5E" w:rsidP="00AE68A8"/>
        </w:tc>
        <w:tc>
          <w:tcPr>
            <w:tcW w:w="423" w:type="dxa"/>
            <w:vMerge w:val="restart"/>
            <w:tcBorders>
              <w:bottom w:val="nil"/>
            </w:tcBorders>
          </w:tcPr>
          <w:p w14:paraId="4E41C66F" w14:textId="77777777"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4C666298" w14:textId="4D6A84CE" w:rsidR="00E77B5E" w:rsidRPr="001259E4" w:rsidRDefault="00895C57" w:rsidP="00AE68A8">
            <w:pPr>
              <w:pStyle w:val="Ttulo"/>
            </w:pPr>
            <w:r>
              <w:t xml:space="preserve">Michelle Alessandra </w:t>
            </w:r>
            <w:r w:rsidR="00E77B5E" w:rsidRPr="001259E4">
              <w:rPr>
                <w:lang w:bidi="es-ES"/>
              </w:rPr>
              <w:br/>
            </w:r>
            <w:r>
              <w:t xml:space="preserve">Ríos Romero </w:t>
            </w:r>
          </w:p>
        </w:tc>
      </w:tr>
      <w:tr w:rsidR="00E77B5E" w:rsidRPr="001259E4" w14:paraId="6F155C9E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742D22E4" w14:textId="77777777" w:rsidR="00E77B5E" w:rsidRPr="001259E4" w:rsidRDefault="00E77B5E" w:rsidP="00AE68A8"/>
        </w:tc>
        <w:tc>
          <w:tcPr>
            <w:tcW w:w="423" w:type="dxa"/>
            <w:vMerge/>
          </w:tcPr>
          <w:p w14:paraId="02A079F2" w14:textId="77777777" w:rsidR="00E77B5E" w:rsidRPr="001259E4" w:rsidRDefault="00E77B5E" w:rsidP="00AE68A8"/>
        </w:tc>
        <w:tc>
          <w:tcPr>
            <w:tcW w:w="3300" w:type="dxa"/>
            <w:vAlign w:val="bottom"/>
          </w:tcPr>
          <w:p w14:paraId="6172E8CB" w14:textId="77C32EEF" w:rsidR="00E77B5E" w:rsidRPr="001259E4" w:rsidRDefault="00895C57" w:rsidP="009B591F">
            <w:r>
              <w:t xml:space="preserve">09 de </w:t>
            </w:r>
            <w:proofErr w:type="gramStart"/>
            <w:r>
              <w:t>Septiembre</w:t>
            </w:r>
            <w:proofErr w:type="gramEnd"/>
            <w:r>
              <w:t xml:space="preserve"> del 2025 </w:t>
            </w:r>
          </w:p>
          <w:p w14:paraId="10599037" w14:textId="71D76D57" w:rsidR="00E77B5E" w:rsidRPr="001259E4" w:rsidRDefault="00895C57" w:rsidP="009B591F">
            <w:pPr>
              <w:pStyle w:val="Contacto"/>
            </w:pPr>
            <w:r>
              <w:t xml:space="preserve">Juan Carlos Espinoza Pineda </w:t>
            </w:r>
          </w:p>
          <w:p w14:paraId="56FE37A4" w14:textId="7A5AC444" w:rsidR="00E77B5E" w:rsidRPr="001259E4" w:rsidRDefault="00895C57" w:rsidP="009B591F">
            <w:pPr>
              <w:pStyle w:val="Contacto"/>
            </w:pPr>
            <w:r>
              <w:t xml:space="preserve">Gerente de ventas  </w:t>
            </w:r>
          </w:p>
          <w:p w14:paraId="71A9681D" w14:textId="670FF18C" w:rsidR="00E77B5E" w:rsidRPr="001259E4" w:rsidRDefault="00895C57" w:rsidP="009B591F">
            <w:pPr>
              <w:pStyle w:val="Contacto"/>
            </w:pPr>
            <w:r>
              <w:t xml:space="preserve">Grupo Bimbo </w:t>
            </w:r>
          </w:p>
        </w:tc>
        <w:tc>
          <w:tcPr>
            <w:tcW w:w="3301" w:type="dxa"/>
            <w:vAlign w:val="bottom"/>
          </w:tcPr>
          <w:p w14:paraId="2D80AF3D" w14:textId="77777777" w:rsidR="00895C57" w:rsidRDefault="00895C57" w:rsidP="009B591F">
            <w:pPr>
              <w:pStyle w:val="Contacto"/>
            </w:pPr>
          </w:p>
          <w:p w14:paraId="029E574E" w14:textId="77777777" w:rsidR="00895C57" w:rsidRDefault="00895C57" w:rsidP="009B591F">
            <w:pPr>
              <w:pStyle w:val="Contacto"/>
            </w:pPr>
          </w:p>
          <w:p w14:paraId="0B0C2310" w14:textId="3CCF9545" w:rsidR="00E77B5E" w:rsidRPr="001259E4" w:rsidRDefault="00895C57" w:rsidP="009B591F">
            <w:pPr>
              <w:pStyle w:val="Contacto"/>
            </w:pPr>
            <w:r w:rsidRPr="00895C57">
              <w:t xml:space="preserve">07700 </w:t>
            </w:r>
            <w:r w:rsidRPr="00895C57">
              <w:t>ciudad</w:t>
            </w:r>
            <w:r w:rsidRPr="00895C57">
              <w:t xml:space="preserve"> de México, CDMX</w:t>
            </w:r>
          </w:p>
          <w:p w14:paraId="6BA9E078" w14:textId="20F73A19" w:rsidR="00E77B5E" w:rsidRPr="001259E4" w:rsidRDefault="00E77B5E" w:rsidP="009B591F">
            <w:pPr>
              <w:pStyle w:val="Contacto"/>
            </w:pPr>
          </w:p>
        </w:tc>
      </w:tr>
      <w:tr w:rsidR="00E77B5E" w:rsidRPr="001259E4" w14:paraId="0E57E9B5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218F1183" w14:textId="77777777" w:rsidR="00E77B5E" w:rsidRPr="001259E4" w:rsidRDefault="00E77B5E" w:rsidP="00AE68A8"/>
        </w:tc>
        <w:tc>
          <w:tcPr>
            <w:tcW w:w="423" w:type="dxa"/>
            <w:vMerge/>
          </w:tcPr>
          <w:p w14:paraId="089F88AA" w14:textId="77777777"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14:paraId="6B4A8C77" w14:textId="3EC4D563" w:rsidR="00E77B5E" w:rsidRPr="001259E4" w:rsidRDefault="00E77B5E" w:rsidP="009B591F">
            <w:pPr>
              <w:pStyle w:val="Ttulo1"/>
            </w:pPr>
            <w:r w:rsidRPr="001259E4">
              <w:rPr>
                <w:lang w:bidi="es-ES"/>
              </w:rPr>
              <w:t xml:space="preserve">Estimado </w:t>
            </w:r>
            <w:r w:rsidR="00895C57">
              <w:t>Carlos Pineda:</w:t>
            </w:r>
          </w:p>
          <w:p w14:paraId="41269FDA" w14:textId="3FA612A5" w:rsidR="00E77B5E" w:rsidRDefault="00895C57" w:rsidP="00895C57">
            <w:r>
              <w:t>Me dirijo a ustedes con mucho interés de formar parte de Grupo Bimbo, una empresa reconocida a nivel nacional e internacional por su calidad, compromiso social y liderazgo en la industria alimentaria.</w:t>
            </w:r>
          </w:p>
          <w:p w14:paraId="61260F35" w14:textId="63327257" w:rsidR="00895C57" w:rsidRDefault="00895C57" w:rsidP="00895C57">
            <w:r>
              <w:t xml:space="preserve">Soy una persona responsable, comprometida y con una gran disposición para aprender, cualidades que considero importantes para integrarme a un equipo de trabajo dinámico como lo es Bimbo. Mi experiencia en ventas me ha permitido desarrollar habilidades como el trabajo en equipo, la disciplina y la capacidad de a distintos entornos </w:t>
            </w:r>
          </w:p>
          <w:p w14:paraId="21596E31" w14:textId="5399E65A" w:rsidR="00895C57" w:rsidRDefault="00895C57" w:rsidP="00895C57">
            <w:r>
              <w:t xml:space="preserve">Estoy convencida de que </w:t>
            </w:r>
            <w:r w:rsidR="00B11B54">
              <w:t xml:space="preserve">puedo aportar entusiasmo, dedicación y un alto sentido de responsabilidad y desempeño </w:t>
            </w:r>
          </w:p>
          <w:p w14:paraId="5226E73B" w14:textId="70A038AB" w:rsidR="00B11B54" w:rsidRDefault="00B11B54" w:rsidP="00895C57">
            <w:r>
              <w:t xml:space="preserve">Agradezco de antemano la atención prestada la presente y quedo a su </w:t>
            </w:r>
            <w:proofErr w:type="gramStart"/>
            <w:r>
              <w:t>disposición  a</w:t>
            </w:r>
            <w:proofErr w:type="gramEnd"/>
            <w:r>
              <w:t xml:space="preserve"> una entrevista </w:t>
            </w:r>
          </w:p>
          <w:p w14:paraId="2EA10FAE" w14:textId="77777777" w:rsidR="00895C57" w:rsidRPr="001259E4" w:rsidRDefault="00895C57" w:rsidP="00895C57"/>
          <w:sdt>
            <w:sdtPr>
              <w:id w:val="877970023"/>
              <w:placeholder>
                <w:docPart w:val="5ECA095A88B54DA986B9C28ACAB1E3A7"/>
              </w:placeholder>
              <w:temporary/>
              <w:showingPlcHdr/>
              <w15:appearance w15:val="hidden"/>
            </w:sdtPr>
            <w:sdtEndPr/>
            <w:sdtContent>
              <w:p w14:paraId="01CF3DEC" w14:textId="77777777" w:rsidR="00E77B5E" w:rsidRPr="001259E4" w:rsidRDefault="00E77B5E" w:rsidP="00C83A18">
                <w:pPr>
                  <w:pStyle w:val="Cierre"/>
                </w:pPr>
                <w:r w:rsidRPr="001259E4">
                  <w:rPr>
                    <w:lang w:bidi="es-ES"/>
                  </w:rPr>
                  <w:t>Atentamente,</w:t>
                </w:r>
              </w:p>
            </w:sdtContent>
          </w:sdt>
          <w:p w14:paraId="06874467" w14:textId="603D47A4" w:rsidR="00E77B5E" w:rsidRPr="001259E4" w:rsidRDefault="00B11B54" w:rsidP="00AE68A8">
            <w:r>
              <w:t xml:space="preserve">Michelle Alessandra Ríos Romero </w:t>
            </w:r>
          </w:p>
        </w:tc>
      </w:tr>
      <w:tr w:rsidR="00E77B5E" w:rsidRPr="001259E4" w14:paraId="02BC2CF8" w14:textId="77777777" w:rsidTr="00E77B5E">
        <w:trPr>
          <w:trHeight w:val="1164"/>
        </w:trPr>
        <w:tc>
          <w:tcPr>
            <w:tcW w:w="719" w:type="dxa"/>
          </w:tcPr>
          <w:p w14:paraId="5DAD7765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62CA468D" w14:textId="77777777" w:rsidR="00E77B5E" w:rsidRPr="001259E4" w:rsidRDefault="00E77B5E" w:rsidP="00AE68A8"/>
        </w:tc>
        <w:tc>
          <w:tcPr>
            <w:tcW w:w="423" w:type="dxa"/>
            <w:vMerge/>
          </w:tcPr>
          <w:p w14:paraId="0501841D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6360DCD" w14:textId="77777777" w:rsidR="00E77B5E" w:rsidRPr="001259E4" w:rsidRDefault="00E77B5E" w:rsidP="00AE68A8"/>
        </w:tc>
      </w:tr>
      <w:tr w:rsidR="00E77B5E" w:rsidRPr="001259E4" w14:paraId="07A50666" w14:textId="77777777" w:rsidTr="00E77B5E">
        <w:trPr>
          <w:trHeight w:val="543"/>
        </w:trPr>
        <w:tc>
          <w:tcPr>
            <w:tcW w:w="719" w:type="dxa"/>
          </w:tcPr>
          <w:p w14:paraId="0815E21D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A9038F8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5B8040E" wp14:editId="7F803DDC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FB43EC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9E6690A" w14:textId="6D3FDD83" w:rsidR="00E77B5E" w:rsidRPr="001259E4" w:rsidRDefault="00895C57" w:rsidP="00AE68A8">
            <w:pPr>
              <w:pStyle w:val="Informacin"/>
            </w:pPr>
            <w:r>
              <w:t>Cerrada primero de mayo no 7</w:t>
            </w:r>
          </w:p>
          <w:p w14:paraId="37585EDA" w14:textId="692F43FA" w:rsidR="00E77B5E" w:rsidRPr="001259E4" w:rsidRDefault="00895C57" w:rsidP="00AE68A8">
            <w:pPr>
              <w:pStyle w:val="Informacin"/>
            </w:pPr>
            <w:r>
              <w:t>54880</w:t>
            </w:r>
          </w:p>
        </w:tc>
        <w:tc>
          <w:tcPr>
            <w:tcW w:w="423" w:type="dxa"/>
            <w:vMerge/>
          </w:tcPr>
          <w:p w14:paraId="543BB034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0E3A105" w14:textId="77777777" w:rsidR="00E77B5E" w:rsidRPr="001259E4" w:rsidRDefault="00E77B5E" w:rsidP="00AE68A8"/>
        </w:tc>
      </w:tr>
      <w:tr w:rsidR="00E77B5E" w:rsidRPr="001259E4" w14:paraId="5D5977B5" w14:textId="77777777" w:rsidTr="00E77B5E">
        <w:trPr>
          <w:trHeight w:val="183"/>
        </w:trPr>
        <w:tc>
          <w:tcPr>
            <w:tcW w:w="719" w:type="dxa"/>
          </w:tcPr>
          <w:p w14:paraId="60F338C4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6DD59C81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36E1F0E2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4E2D6DC" w14:textId="77777777" w:rsidR="00E77B5E" w:rsidRPr="001259E4" w:rsidRDefault="00E77B5E" w:rsidP="00AE68A8"/>
        </w:tc>
      </w:tr>
      <w:tr w:rsidR="00E77B5E" w:rsidRPr="001259E4" w14:paraId="4DAA90B5" w14:textId="77777777" w:rsidTr="00E77B5E">
        <w:trPr>
          <w:trHeight w:val="624"/>
        </w:trPr>
        <w:tc>
          <w:tcPr>
            <w:tcW w:w="719" w:type="dxa"/>
          </w:tcPr>
          <w:p w14:paraId="4C524706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B7B9D14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75D22AA3" wp14:editId="1ABAAA06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014126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045D153" w14:textId="56EDA228" w:rsidR="00E77B5E" w:rsidRPr="001259E4" w:rsidRDefault="00895C57" w:rsidP="00AE68A8">
            <w:pPr>
              <w:pStyle w:val="Informacin"/>
            </w:pPr>
            <w:r>
              <w:t>5619040813</w:t>
            </w:r>
          </w:p>
        </w:tc>
        <w:tc>
          <w:tcPr>
            <w:tcW w:w="423" w:type="dxa"/>
            <w:vMerge/>
          </w:tcPr>
          <w:p w14:paraId="317C1473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0295B92" w14:textId="77777777" w:rsidR="00E77B5E" w:rsidRPr="001259E4" w:rsidRDefault="00E77B5E" w:rsidP="00AE68A8"/>
        </w:tc>
      </w:tr>
      <w:tr w:rsidR="00E77B5E" w:rsidRPr="001259E4" w14:paraId="391AD39F" w14:textId="77777777" w:rsidTr="00E77B5E">
        <w:trPr>
          <w:trHeight w:val="183"/>
        </w:trPr>
        <w:tc>
          <w:tcPr>
            <w:tcW w:w="719" w:type="dxa"/>
          </w:tcPr>
          <w:p w14:paraId="237E5117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3FF99F58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6662D174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80A2ADA" w14:textId="77777777" w:rsidR="00E77B5E" w:rsidRPr="001259E4" w:rsidRDefault="00E77B5E" w:rsidP="00AE68A8"/>
        </w:tc>
      </w:tr>
      <w:tr w:rsidR="00E77B5E" w:rsidRPr="001259E4" w14:paraId="11226EBF" w14:textId="77777777" w:rsidTr="00E77B5E">
        <w:trPr>
          <w:trHeight w:val="633"/>
        </w:trPr>
        <w:tc>
          <w:tcPr>
            <w:tcW w:w="719" w:type="dxa"/>
          </w:tcPr>
          <w:p w14:paraId="5535604A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BBBD570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061976EF" wp14:editId="19F45EA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CBBDA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6FF832BB" w14:textId="3D473CEA" w:rsidR="00E77B5E" w:rsidRPr="001259E4" w:rsidRDefault="00B11B54" w:rsidP="00AE68A8">
            <w:pPr>
              <w:pStyle w:val="Informacin"/>
            </w:pPr>
            <w:r>
              <w:t>Micherlromero1974@gmail.com</w:t>
            </w:r>
          </w:p>
        </w:tc>
        <w:tc>
          <w:tcPr>
            <w:tcW w:w="423" w:type="dxa"/>
            <w:vMerge/>
          </w:tcPr>
          <w:p w14:paraId="1FBF1251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02E73F0" w14:textId="77777777" w:rsidR="00E77B5E" w:rsidRPr="001259E4" w:rsidRDefault="00E77B5E" w:rsidP="00AE68A8"/>
        </w:tc>
      </w:tr>
      <w:tr w:rsidR="00E77B5E" w:rsidRPr="001259E4" w14:paraId="4BF0ED48" w14:textId="77777777" w:rsidTr="00E77B5E">
        <w:trPr>
          <w:trHeight w:val="174"/>
        </w:trPr>
        <w:tc>
          <w:tcPr>
            <w:tcW w:w="719" w:type="dxa"/>
          </w:tcPr>
          <w:p w14:paraId="70FF3D79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0AE639FC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3D4B3B4F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A2F1979" w14:textId="77777777" w:rsidR="00E77B5E" w:rsidRPr="001259E4" w:rsidRDefault="00E77B5E" w:rsidP="00AE68A8"/>
        </w:tc>
      </w:tr>
      <w:tr w:rsidR="00E77B5E" w:rsidRPr="001259E4" w14:paraId="5CE5B2F9" w14:textId="77777777" w:rsidTr="00E77B5E">
        <w:trPr>
          <w:trHeight w:val="633"/>
        </w:trPr>
        <w:tc>
          <w:tcPr>
            <w:tcW w:w="719" w:type="dxa"/>
          </w:tcPr>
          <w:p w14:paraId="74CBB114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5548DF" w14:textId="77777777" w:rsidR="00E77B5E" w:rsidRPr="001259E4" w:rsidRDefault="00E77B5E" w:rsidP="00CC1E8B">
            <w:pPr>
              <w:pStyle w:val="Contacto"/>
            </w:pPr>
            <w:r w:rsidRPr="001259E4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4EDF1BFB" wp14:editId="60414FB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8BD60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3D96F8C" w14:textId="55D4F100" w:rsidR="00E77B5E" w:rsidRPr="001259E4" w:rsidRDefault="00B11B54" w:rsidP="00AE68A8">
            <w:pPr>
              <w:pStyle w:val="Informacin"/>
            </w:pPr>
            <w:r>
              <w:t>@alesssss_rom</w:t>
            </w:r>
          </w:p>
        </w:tc>
        <w:tc>
          <w:tcPr>
            <w:tcW w:w="423" w:type="dxa"/>
            <w:vMerge/>
          </w:tcPr>
          <w:p w14:paraId="77993435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4B74DA40" w14:textId="77777777" w:rsidR="00E77B5E" w:rsidRPr="001259E4" w:rsidRDefault="00E77B5E" w:rsidP="00AE68A8"/>
        </w:tc>
      </w:tr>
      <w:tr w:rsidR="00E77B5E" w:rsidRPr="001259E4" w14:paraId="1550A75B" w14:textId="77777777" w:rsidTr="00E77B5E">
        <w:trPr>
          <w:trHeight w:val="2448"/>
        </w:trPr>
        <w:tc>
          <w:tcPr>
            <w:tcW w:w="719" w:type="dxa"/>
          </w:tcPr>
          <w:p w14:paraId="730FDF9C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430245C1" w14:textId="77777777" w:rsidR="00E77B5E" w:rsidRPr="001259E4" w:rsidRDefault="00E77B5E" w:rsidP="00AE68A8"/>
        </w:tc>
        <w:tc>
          <w:tcPr>
            <w:tcW w:w="423" w:type="dxa"/>
          </w:tcPr>
          <w:p w14:paraId="493ACE1C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001EF92" w14:textId="77777777" w:rsidR="00E77B5E" w:rsidRPr="001259E4" w:rsidRDefault="00E77B5E" w:rsidP="00AE68A8"/>
        </w:tc>
      </w:tr>
    </w:tbl>
    <w:p w14:paraId="52311683" w14:textId="77777777" w:rsidR="007F5B63" w:rsidRPr="001259E4" w:rsidRDefault="007F5B63" w:rsidP="009B591F"/>
    <w:sectPr w:rsidR="007F5B63" w:rsidRPr="001259E4" w:rsidSect="001259E4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7DD22" w14:textId="77777777" w:rsidR="00035575" w:rsidRDefault="00035575" w:rsidP="00590471">
      <w:r>
        <w:separator/>
      </w:r>
    </w:p>
  </w:endnote>
  <w:endnote w:type="continuationSeparator" w:id="0">
    <w:p w14:paraId="115C3F46" w14:textId="77777777" w:rsidR="00035575" w:rsidRDefault="0003557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22383" w14:textId="77777777" w:rsidR="00035575" w:rsidRDefault="00035575" w:rsidP="00590471">
      <w:r>
        <w:separator/>
      </w:r>
    </w:p>
  </w:footnote>
  <w:footnote w:type="continuationSeparator" w:id="0">
    <w:p w14:paraId="116EA73A" w14:textId="77777777" w:rsidR="00035575" w:rsidRDefault="0003557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973B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AD53AEE" wp14:editId="214286F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204D69A" id="Grupo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57"/>
    <w:rsid w:val="00035575"/>
    <w:rsid w:val="00055B72"/>
    <w:rsid w:val="00060042"/>
    <w:rsid w:val="0008685D"/>
    <w:rsid w:val="00112FD7"/>
    <w:rsid w:val="001253DD"/>
    <w:rsid w:val="001259E4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95C57"/>
    <w:rsid w:val="008A1E6E"/>
    <w:rsid w:val="008B108C"/>
    <w:rsid w:val="008C2CFC"/>
    <w:rsid w:val="009475DC"/>
    <w:rsid w:val="00967B93"/>
    <w:rsid w:val="00976A14"/>
    <w:rsid w:val="009B591F"/>
    <w:rsid w:val="00A31B16"/>
    <w:rsid w:val="00AE68A8"/>
    <w:rsid w:val="00B11B54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F4C9E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C8C2C6EE-9B5D-4245-AAE7-D8F77F97B4A7%7d\%7bE51DB3CE-D574-41C3-9AA5-B20F5CFAB31B%7dtf2274601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CA095A88B54DA986B9C28ACAB1E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C7456A-8A67-4D08-A512-487C094FD2F9}"/>
      </w:docPartPr>
      <w:docPartBody>
        <w:p w:rsidR="00000000" w:rsidRDefault="00F321E8">
          <w:pPr>
            <w:pStyle w:val="5ECA095A88B54DA986B9C28ACAB1E3A7"/>
          </w:pPr>
          <w:r w:rsidRPr="001259E4">
            <w:rPr>
              <w:lang w:bidi="es-ES"/>
            </w:rPr>
            <w:t>Atentamente,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1E8"/>
    <w:rsid w:val="00F3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1E0448A62F4601B6C78092019C37CE">
    <w:name w:val="2D1E0448A62F4601B6C78092019C37CE"/>
  </w:style>
  <w:style w:type="paragraph" w:customStyle="1" w:styleId="0F3B0B9F858B4020AED930A392DBE221">
    <w:name w:val="0F3B0B9F858B4020AED930A392DBE221"/>
  </w:style>
  <w:style w:type="paragraph" w:customStyle="1" w:styleId="F0FDAEFA87474855B09D56393EFC3257">
    <w:name w:val="F0FDAEFA87474855B09D56393EFC3257"/>
  </w:style>
  <w:style w:type="paragraph" w:customStyle="1" w:styleId="E3836FB0EC1F449D9D93780BC97927C7">
    <w:name w:val="E3836FB0EC1F449D9D93780BC97927C7"/>
  </w:style>
  <w:style w:type="paragraph" w:customStyle="1" w:styleId="996BA661C3B34DFA9A619DCA62F36054">
    <w:name w:val="996BA661C3B34DFA9A619DCA62F36054"/>
  </w:style>
  <w:style w:type="paragraph" w:customStyle="1" w:styleId="E2A23F8CE6F4413A8DF857BFD4B06ACB">
    <w:name w:val="E2A23F8CE6F4413A8DF857BFD4B06ACB"/>
  </w:style>
  <w:style w:type="paragraph" w:customStyle="1" w:styleId="7488E83608D74BB7B8DE21D89630E655">
    <w:name w:val="7488E83608D74BB7B8DE21D89630E655"/>
  </w:style>
  <w:style w:type="paragraph" w:customStyle="1" w:styleId="239DD997AC2A4B488631565DD4FCE21C">
    <w:name w:val="239DD997AC2A4B488631565DD4FCE21C"/>
  </w:style>
  <w:style w:type="paragraph" w:customStyle="1" w:styleId="69F5271575A8408D9396EF5D61DD241C">
    <w:name w:val="69F5271575A8408D9396EF5D61DD241C"/>
  </w:style>
  <w:style w:type="paragraph" w:customStyle="1" w:styleId="C0C034EFB6584E48A65F4266C0D5CE6E">
    <w:name w:val="C0C034EFB6584E48A65F4266C0D5CE6E"/>
  </w:style>
  <w:style w:type="paragraph" w:customStyle="1" w:styleId="5ECA095A88B54DA986B9C28ACAB1E3A7">
    <w:name w:val="5ECA095A88B54DA986B9C28ACAB1E3A7"/>
  </w:style>
  <w:style w:type="paragraph" w:customStyle="1" w:styleId="CC465086DF964BD88279E7C79903A693">
    <w:name w:val="CC465086DF964BD88279E7C79903A693"/>
  </w:style>
  <w:style w:type="paragraph" w:customStyle="1" w:styleId="2CBBBD312EE94B23B96F8B995932CDC0">
    <w:name w:val="2CBBBD312EE94B23B96F8B995932CDC0"/>
  </w:style>
  <w:style w:type="paragraph" w:customStyle="1" w:styleId="9595ABB1C8BA4808B0C88BD27308F238">
    <w:name w:val="9595ABB1C8BA4808B0C88BD27308F238"/>
  </w:style>
  <w:style w:type="paragraph" w:customStyle="1" w:styleId="B5E91A26D49C44F4BD690A0414D9FDCA">
    <w:name w:val="B5E91A26D49C44F4BD690A0414D9FDCA"/>
  </w:style>
  <w:style w:type="paragraph" w:customStyle="1" w:styleId="95883242F9ED47AB9AF5276CEC638C8C">
    <w:name w:val="95883242F9ED47AB9AF5276CEC638C8C"/>
  </w:style>
  <w:style w:type="paragraph" w:customStyle="1" w:styleId="D1057169EFAE4BDC94FACE1F5B230429">
    <w:name w:val="D1057169EFAE4BDC94FACE1F5B2304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{E51DB3CE-D574-41C3-9AA5-B20F5CFAB31B}tf22746018_win32</Template>
  <TotalTime>0</TotalTime>
  <Pages>1</Pages>
  <Words>172</Words>
  <Characters>947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2025-09-09T16:12:00Z</dcterms:created>
  <dcterms:modified xsi:type="dcterms:W3CDTF">2025-09-09T16:27:00Z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