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14F2D138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C8AB294" w14:textId="1565A7C6" w:rsidR="001B2ABD" w:rsidRPr="0059649E" w:rsidRDefault="00C1467A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280D66C" wp14:editId="24208D05">
                  <wp:extent cx="2676101" cy="200707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235" cy="2016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FF1D5CB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BA3BAAB" w14:textId="0E0AD425" w:rsidR="001B2ABD" w:rsidRPr="0059649E" w:rsidRDefault="00781418" w:rsidP="001B2ABD">
            <w:pPr>
              <w:pStyle w:val="Ttulo"/>
            </w:pPr>
            <w:r>
              <w:t xml:space="preserve">alessandra romero </w:t>
            </w:r>
          </w:p>
          <w:p w14:paraId="433CF794" w14:textId="1E4D7B03" w:rsidR="001B2ABD" w:rsidRPr="0059649E" w:rsidRDefault="00C1467A" w:rsidP="001B2ABD">
            <w:pPr>
              <w:pStyle w:val="Subttulo"/>
            </w:pPr>
            <w:r>
              <w:rPr>
                <w:spacing w:val="0"/>
                <w:w w:val="100"/>
              </w:rPr>
              <w:t xml:space="preserve">GERENTE DE VENTAS </w:t>
            </w:r>
          </w:p>
        </w:tc>
      </w:tr>
      <w:tr w:rsidR="001B2ABD" w:rsidRPr="0059649E" w14:paraId="0FDD0695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9D1A439C51B4436EB5883BD2ED8DB995"/>
              </w:placeholder>
              <w:temporary/>
              <w:showingPlcHdr/>
              <w15:appearance w15:val="hidden"/>
            </w:sdtPr>
            <w:sdtEndPr/>
            <w:sdtContent>
              <w:p w14:paraId="42510CC3" w14:textId="77777777" w:rsidR="001B2ABD" w:rsidRPr="0059649E" w:rsidRDefault="00036450" w:rsidP="00036450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1C359933" w14:textId="3C6786CA" w:rsidR="00036450" w:rsidRDefault="009605B0" w:rsidP="009605B0">
            <w:r>
              <w:t xml:space="preserve">Tengo 19 años, soy una persona responsable, respetuosa, organizada, tengo la facilidad de adaptarme a cualquier entorno laboral, tengo muy buena actitud con clientes y compañeros de trabajo. </w:t>
            </w:r>
          </w:p>
          <w:p w14:paraId="2EF54BD5" w14:textId="785EFFF4" w:rsidR="009605B0" w:rsidRPr="0059649E" w:rsidRDefault="009605B0" w:rsidP="009605B0">
            <w:r>
              <w:t xml:space="preserve">Siempre tengo la mejor disposición de realizar mi trabajo </w:t>
            </w:r>
          </w:p>
          <w:p w14:paraId="4F42E942" w14:textId="77777777" w:rsidR="00036450" w:rsidRPr="0059649E" w:rsidRDefault="00036450" w:rsidP="00036450"/>
          <w:sdt>
            <w:sdtPr>
              <w:id w:val="-1954003311"/>
              <w:placeholder>
                <w:docPart w:val="75BD3352E4A14920AC41A0051614A2D0"/>
              </w:placeholder>
              <w:temporary/>
              <w:showingPlcHdr/>
              <w15:appearance w15:val="hidden"/>
            </w:sdtPr>
            <w:sdtEndPr/>
            <w:sdtContent>
              <w:p w14:paraId="54FB5780" w14:textId="77777777" w:rsidR="00036450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E069663078AC442B864FC54F17D88168"/>
              </w:placeholder>
              <w:temporary/>
              <w:showingPlcHdr/>
              <w15:appearance w15:val="hidden"/>
            </w:sdtPr>
            <w:sdtEndPr/>
            <w:sdtContent>
              <w:p w14:paraId="4958B120" w14:textId="77777777" w:rsidR="004D3011" w:rsidRPr="0059649E" w:rsidRDefault="004D3011" w:rsidP="004D3011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6A8FFA7B" w14:textId="0554A96B" w:rsidR="004D3011" w:rsidRPr="0059649E" w:rsidRDefault="009605B0" w:rsidP="004D3011">
            <w:r>
              <w:t xml:space="preserve">56 190 40 813 </w:t>
            </w:r>
          </w:p>
          <w:p w14:paraId="30892311" w14:textId="77777777" w:rsidR="004D3011" w:rsidRPr="0059649E" w:rsidRDefault="004D3011" w:rsidP="004D3011"/>
          <w:sdt>
            <w:sdtPr>
              <w:id w:val="67859272"/>
              <w:placeholder>
                <w:docPart w:val="E4B43CF6976D4D3DA01CAAECE0993FBC"/>
              </w:placeholder>
              <w:temporary/>
              <w:showingPlcHdr/>
              <w15:appearance w15:val="hidden"/>
            </w:sdtPr>
            <w:sdtEndPr/>
            <w:sdtContent>
              <w:p w14:paraId="1813099C" w14:textId="77777777" w:rsidR="004D3011" w:rsidRPr="0059649E" w:rsidRDefault="004D3011" w:rsidP="004D3011">
                <w:r w:rsidRPr="0059649E">
                  <w:rPr>
                    <w:lang w:bidi="es-ES"/>
                  </w:rPr>
                  <w:t>SITIO WEB:</w:t>
                </w:r>
              </w:p>
            </w:sdtContent>
          </w:sdt>
          <w:p w14:paraId="2D64759F" w14:textId="720F2701" w:rsidR="004D3011" w:rsidRPr="0059649E" w:rsidRDefault="009605B0" w:rsidP="004D3011">
            <w:r>
              <w:t>@alessss_rom</w:t>
            </w:r>
          </w:p>
          <w:p w14:paraId="02012756" w14:textId="77777777" w:rsidR="004D3011" w:rsidRPr="0059649E" w:rsidRDefault="004D3011" w:rsidP="004D3011"/>
          <w:sdt>
            <w:sdtPr>
              <w:id w:val="-240260293"/>
              <w:placeholder>
                <w:docPart w:val="4D910B6060B64D11820F86DC2791B37A"/>
              </w:placeholder>
              <w:temporary/>
              <w:showingPlcHdr/>
              <w15:appearance w15:val="hidden"/>
            </w:sdtPr>
            <w:sdtEndPr/>
            <w:sdtContent>
              <w:p w14:paraId="014EC82A" w14:textId="77777777" w:rsidR="004D3011" w:rsidRPr="0059649E" w:rsidRDefault="004D3011" w:rsidP="004D3011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4661B665" w14:textId="6C8D7FEE" w:rsidR="00036450" w:rsidRPr="009A09AC" w:rsidRDefault="009605B0" w:rsidP="004D3011">
            <w:pPr>
              <w:rPr>
                <w:rStyle w:val="Hipervnculo"/>
                <w:szCs w:val="18"/>
              </w:rPr>
            </w:pPr>
            <w:r>
              <w:rPr>
                <w:color w:val="B85A22" w:themeColor="accent2" w:themeShade="BF"/>
                <w:szCs w:val="18"/>
                <w:u w:val="single"/>
              </w:rPr>
              <w:t>Michelromero1974@gmail.com</w:t>
            </w:r>
          </w:p>
          <w:p w14:paraId="2D9F27F0" w14:textId="77777777" w:rsidR="004142CD" w:rsidRPr="0059649E" w:rsidRDefault="004142CD" w:rsidP="004142CD"/>
          <w:sdt>
            <w:sdtPr>
              <w:id w:val="-1444214663"/>
              <w:placeholder>
                <w:docPart w:val="498D460090434D1F8837B9BDC18BE52C"/>
              </w:placeholder>
              <w:temporary/>
              <w:showingPlcHdr/>
              <w15:appearance w15:val="hidden"/>
            </w:sdtPr>
            <w:sdtEndPr/>
            <w:sdtContent>
              <w:p w14:paraId="4DCBF475" w14:textId="77777777" w:rsidR="004D3011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Aficiones</w:t>
                </w:r>
              </w:p>
            </w:sdtContent>
          </w:sdt>
          <w:p w14:paraId="246E1747" w14:textId="68E2BCA2" w:rsidR="004D3011" w:rsidRPr="0059649E" w:rsidRDefault="009605B0" w:rsidP="004D3011">
            <w:r>
              <w:t xml:space="preserve">Practicar atletismo </w:t>
            </w:r>
          </w:p>
          <w:p w14:paraId="2E7FD26A" w14:textId="0FA0146F" w:rsidR="004D3011" w:rsidRPr="0059649E" w:rsidRDefault="009605B0" w:rsidP="004D3011">
            <w:r>
              <w:t xml:space="preserve">Leer libros </w:t>
            </w:r>
          </w:p>
          <w:p w14:paraId="78B7FB41" w14:textId="0BBBEFE9" w:rsidR="004D3011" w:rsidRPr="0059649E" w:rsidRDefault="009605B0" w:rsidP="004D3011">
            <w:r>
              <w:t xml:space="preserve">Cocinar </w:t>
            </w:r>
          </w:p>
          <w:p w14:paraId="452EE925" w14:textId="62D99D7F" w:rsidR="004D3011" w:rsidRPr="0059649E" w:rsidRDefault="009605B0" w:rsidP="004D3011">
            <w:r>
              <w:t xml:space="preserve">Viajar </w:t>
            </w:r>
          </w:p>
        </w:tc>
        <w:tc>
          <w:tcPr>
            <w:tcW w:w="720" w:type="dxa"/>
          </w:tcPr>
          <w:p w14:paraId="33B30616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BA2C19BA7FCF45B493E803353C92ABBB"/>
              </w:placeholder>
              <w:temporary/>
              <w:showingPlcHdr/>
              <w15:appearance w15:val="hidden"/>
            </w:sdtPr>
            <w:sdtEndPr/>
            <w:sdtContent>
              <w:p w14:paraId="75FD4511" w14:textId="77777777" w:rsidR="001B2ABD" w:rsidRPr="0059649E" w:rsidRDefault="00E25A26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104F9D88" w14:textId="62A264DB" w:rsidR="00036450" w:rsidRPr="0059649E" w:rsidRDefault="00781418" w:rsidP="00B359E4">
            <w:pPr>
              <w:pStyle w:val="Ttulo4"/>
            </w:pPr>
            <w:r>
              <w:t>CECYT 12 Centro de Estudios Científicos y Tecnológicos ¨José María Morelos¨</w:t>
            </w:r>
          </w:p>
          <w:p w14:paraId="595B23BA" w14:textId="020F9120" w:rsidR="00036450" w:rsidRPr="0059649E" w:rsidRDefault="00781418" w:rsidP="00B359E4">
            <w:pPr>
              <w:pStyle w:val="Fecha"/>
            </w:pPr>
            <w:r>
              <w:t>2021</w:t>
            </w:r>
            <w:r w:rsidR="00036450" w:rsidRPr="0059649E">
              <w:rPr>
                <w:lang w:bidi="es-ES"/>
              </w:rPr>
              <w:t xml:space="preserve"> - </w:t>
            </w:r>
            <w:r>
              <w:t>2024</w:t>
            </w:r>
          </w:p>
          <w:p w14:paraId="18766EB0" w14:textId="6199F831" w:rsidR="00CC0C6D" w:rsidRPr="0059649E" w:rsidRDefault="00781418" w:rsidP="00CC0C6D">
            <w:r>
              <w:t xml:space="preserve">Técnico en Administración, realice tesina y proyecto </w:t>
            </w:r>
            <w:r w:rsidR="00C1467A">
              <w:t>Poli emprende</w:t>
            </w:r>
            <w:r>
              <w:t xml:space="preserve">, ambos iban de la mano. </w:t>
            </w:r>
            <w:r w:rsidR="00CC0C6D" w:rsidRPr="0059649E">
              <w:rPr>
                <w:lang w:bidi="es-ES"/>
              </w:rPr>
              <w:t xml:space="preserve"> </w:t>
            </w:r>
          </w:p>
          <w:p w14:paraId="128120CB" w14:textId="77777777" w:rsidR="00036450" w:rsidRPr="0059649E" w:rsidRDefault="004142CD" w:rsidP="004142CD">
            <w:r w:rsidRPr="0059649E">
              <w:rPr>
                <w:lang w:bidi="es-ES"/>
              </w:rPr>
              <w:t xml:space="preserve"> </w:t>
            </w:r>
          </w:p>
          <w:p w14:paraId="7ED3D0D4" w14:textId="518B5EAB" w:rsidR="00036450" w:rsidRPr="0059649E" w:rsidRDefault="00781418" w:rsidP="00B359E4">
            <w:pPr>
              <w:pStyle w:val="Ttulo4"/>
            </w:pPr>
            <w:r>
              <w:t>ESCA Escuela Superior de Comercio y Administración ¨Santo Tomas¨</w:t>
            </w:r>
          </w:p>
          <w:p w14:paraId="1EFF40FD" w14:textId="17EB4AE4" w:rsidR="00036450" w:rsidRPr="0059649E" w:rsidRDefault="00781418" w:rsidP="00B359E4">
            <w:pPr>
              <w:pStyle w:val="Fecha"/>
            </w:pPr>
            <w:r>
              <w:t>2025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416CFA02" w14:textId="690F65B7" w:rsidR="001424E5" w:rsidRPr="0059649E" w:rsidRDefault="00781418" w:rsidP="001424E5">
            <w:r>
              <w:t xml:space="preserve">Actualmente cursando la carrera de contador </w:t>
            </w:r>
            <w:r w:rsidR="00C1467A">
              <w:t>público</w:t>
            </w:r>
            <w:r>
              <w:t>.</w:t>
            </w:r>
            <w:r w:rsidR="001424E5" w:rsidRPr="0059649E">
              <w:rPr>
                <w:lang w:bidi="es-ES"/>
              </w:rPr>
              <w:t xml:space="preserve"> </w:t>
            </w:r>
          </w:p>
          <w:p w14:paraId="0CBFFF3D" w14:textId="77777777" w:rsidR="004142CD" w:rsidRPr="0059649E" w:rsidRDefault="004142CD" w:rsidP="00036450"/>
          <w:sdt>
            <w:sdtPr>
              <w:id w:val="1001553383"/>
              <w:placeholder>
                <w:docPart w:val="2D8AA438077E4431AC1F302D773FCD5C"/>
              </w:placeholder>
              <w:temporary/>
              <w:showingPlcHdr/>
              <w15:appearance w15:val="hidden"/>
            </w:sdtPr>
            <w:sdtEndPr/>
            <w:sdtContent>
              <w:p w14:paraId="3CAF78D7" w14:textId="77777777" w:rsidR="00036450" w:rsidRPr="0059649E" w:rsidRDefault="00036450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32BB93FE" w14:textId="2DB4F13B" w:rsidR="00036450" w:rsidRPr="0059649E" w:rsidRDefault="00781418" w:rsidP="00B359E4">
            <w:pPr>
              <w:pStyle w:val="Ttulo4"/>
              <w:rPr>
                <w:bCs/>
              </w:rPr>
            </w:pPr>
            <w:r>
              <w:t>Restaurante de pescados y mariscos ¨Casa Isa¨</w:t>
            </w:r>
            <w:r w:rsidR="00036450" w:rsidRPr="0059649E">
              <w:rPr>
                <w:lang w:bidi="es-ES"/>
              </w:rPr>
              <w:t xml:space="preserve"> </w:t>
            </w:r>
            <w:r>
              <w:t xml:space="preserve">mesera </w:t>
            </w:r>
          </w:p>
          <w:p w14:paraId="6129407A" w14:textId="6983A2AF" w:rsidR="00036450" w:rsidRPr="0059649E" w:rsidRDefault="00781418" w:rsidP="00B359E4">
            <w:pPr>
              <w:pStyle w:val="Fecha"/>
            </w:pPr>
            <w:r>
              <w:t>2021</w:t>
            </w:r>
            <w:r w:rsidR="004142CD" w:rsidRPr="0059649E">
              <w:rPr>
                <w:lang w:bidi="es-ES"/>
              </w:rPr>
              <w:t xml:space="preserve"> - </w:t>
            </w:r>
            <w:r>
              <w:t>2023</w:t>
            </w:r>
          </w:p>
          <w:p w14:paraId="069B73EC" w14:textId="2767B2D1" w:rsidR="00036450" w:rsidRPr="0059649E" w:rsidRDefault="00781418" w:rsidP="00036450">
            <w:r>
              <w:t>Me encargaba de ofrecer platillos, realizar las ventas, preparar bebidas</w:t>
            </w:r>
            <w:r w:rsidR="009605B0">
              <w:t xml:space="preserve"> y cobrar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14BAD1EB" w14:textId="77777777" w:rsidR="004D3011" w:rsidRPr="0059649E" w:rsidRDefault="004D3011" w:rsidP="00036450"/>
          <w:p w14:paraId="5E13EC27" w14:textId="6ACC1D01" w:rsidR="004D3011" w:rsidRPr="0059649E" w:rsidRDefault="00781418" w:rsidP="00B359E4">
            <w:pPr>
              <w:pStyle w:val="Ttulo4"/>
              <w:rPr>
                <w:bCs/>
              </w:rPr>
            </w:pPr>
            <w:r>
              <w:t xml:space="preserve">Restaurante ¨Flor de Mayo¨ cocina mexicana </w:t>
            </w:r>
            <w:r w:rsidRPr="0059649E">
              <w:rPr>
                <w:lang w:bidi="es-ES"/>
              </w:rPr>
              <w:t>capitana</w:t>
            </w:r>
            <w:r>
              <w:t xml:space="preserve"> </w:t>
            </w:r>
          </w:p>
          <w:p w14:paraId="3D576E75" w14:textId="224B2F6A" w:rsidR="004D3011" w:rsidRPr="0059649E" w:rsidRDefault="00781418" w:rsidP="00B359E4">
            <w:pPr>
              <w:pStyle w:val="Fecha"/>
            </w:pPr>
            <w:r>
              <w:t>Agosto 2024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>febrero 2025</w:t>
            </w:r>
          </w:p>
          <w:p w14:paraId="5E35539F" w14:textId="497BF68F" w:rsidR="004D3011" w:rsidRPr="0059649E" w:rsidRDefault="009605B0" w:rsidP="004D3011">
            <w:r>
              <w:t xml:space="preserve">Me encargaba de que las demás personas realizaran perfectamente su trabajo, atendía mesas y cobraba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3ED5E1CA" w14:textId="77777777" w:rsidR="004D3011" w:rsidRPr="0059649E" w:rsidRDefault="004D3011" w:rsidP="00036450"/>
          <w:p w14:paraId="2E43D2DB" w14:textId="2AAA85EF" w:rsidR="004D3011" w:rsidRPr="0059649E" w:rsidRDefault="00781418" w:rsidP="00B359E4">
            <w:pPr>
              <w:pStyle w:val="Ttulo4"/>
              <w:rPr>
                <w:bCs/>
              </w:rPr>
            </w:pPr>
            <w:r>
              <w:t>¨Dulcería Regina¨</w:t>
            </w:r>
            <w:r w:rsidR="002D3CA3" w:rsidRPr="0059649E">
              <w:rPr>
                <w:lang w:bidi="es-ES"/>
              </w:rPr>
              <w:t xml:space="preserve"> </w:t>
            </w:r>
            <w:r>
              <w:t xml:space="preserve">Encargada de caja </w:t>
            </w:r>
          </w:p>
          <w:p w14:paraId="7AFCF88B" w14:textId="2E480C4F" w:rsidR="004D3011" w:rsidRPr="0059649E" w:rsidRDefault="009605B0" w:rsidP="00B359E4">
            <w:pPr>
              <w:pStyle w:val="Fecha"/>
            </w:pPr>
            <w:r>
              <w:t>Junio 2025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 xml:space="preserve">agosto 2025 </w:t>
            </w:r>
          </w:p>
          <w:p w14:paraId="55D7D64B" w14:textId="1F56F1D5" w:rsidR="004D3011" w:rsidRPr="0059649E" w:rsidRDefault="009605B0" w:rsidP="004D3011">
            <w:r>
              <w:t xml:space="preserve">Encargada de caja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5444E75E" w14:textId="77777777" w:rsidR="004D3011" w:rsidRPr="0059649E" w:rsidRDefault="004D3011" w:rsidP="00036450"/>
          <w:p w14:paraId="55B80678" w14:textId="51270A3C" w:rsidR="00036450" w:rsidRPr="009605B0" w:rsidRDefault="00036450" w:rsidP="009605B0">
            <w:pPr>
              <w:pStyle w:val="Ttulo2"/>
            </w:pPr>
          </w:p>
        </w:tc>
      </w:tr>
    </w:tbl>
    <w:p w14:paraId="6A28920F" w14:textId="04ECBB7F" w:rsidR="009605B0" w:rsidRPr="00C1467A" w:rsidRDefault="00C1467A" w:rsidP="009605B0">
      <w:pPr>
        <w:tabs>
          <w:tab w:val="left" w:pos="990"/>
        </w:tabs>
        <w:rPr>
          <w:b/>
          <w:bCs/>
          <w:color w:val="548AB7" w:themeColor="accent1" w:themeShade="BF"/>
          <w:sz w:val="22"/>
          <w:szCs w:val="28"/>
        </w:rPr>
      </w:pPr>
      <w:r w:rsidRPr="00C1467A">
        <w:rPr>
          <w:b/>
          <w:bCs/>
          <w:color w:val="548AB7" w:themeColor="accent1" w:themeShade="BF"/>
          <w:sz w:val="22"/>
          <w:szCs w:val="28"/>
        </w:rPr>
        <w:t>APTITUDES</w:t>
      </w:r>
    </w:p>
    <w:p w14:paraId="6A0852E1" w14:textId="77777777" w:rsidR="009605B0" w:rsidRDefault="009605B0" w:rsidP="009605B0">
      <w:pPr>
        <w:pStyle w:val="Prrafodelista"/>
        <w:tabs>
          <w:tab w:val="left" w:pos="990"/>
        </w:tabs>
      </w:pPr>
    </w:p>
    <w:p w14:paraId="2D524591" w14:textId="31782AA2" w:rsidR="0043117B" w:rsidRDefault="009605B0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 xml:space="preserve">Trabajo en equipo </w:t>
      </w:r>
    </w:p>
    <w:p w14:paraId="5979CD6D" w14:textId="10DECCC8" w:rsidR="009605B0" w:rsidRDefault="00287EB6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>Empatía</w:t>
      </w:r>
      <w:r w:rsidR="009605B0">
        <w:t xml:space="preserve"> </w:t>
      </w:r>
    </w:p>
    <w:p w14:paraId="14C77CE3" w14:textId="3F766895" w:rsidR="009605B0" w:rsidRDefault="00287EB6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>Comunicación</w:t>
      </w:r>
      <w:r w:rsidR="009605B0">
        <w:t xml:space="preserve"> efectiva </w:t>
      </w:r>
    </w:p>
    <w:p w14:paraId="5D62DAEF" w14:textId="2C48173E" w:rsidR="009605B0" w:rsidRDefault="009605B0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 xml:space="preserve">Liderazgo </w:t>
      </w:r>
    </w:p>
    <w:p w14:paraId="64B06B21" w14:textId="612F8619" w:rsidR="009605B0" w:rsidRDefault="009605B0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 xml:space="preserve">Organización </w:t>
      </w:r>
    </w:p>
    <w:p w14:paraId="7738457F" w14:textId="57407586" w:rsidR="009605B0" w:rsidRDefault="009605B0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 xml:space="preserve">Adaptabilidad </w:t>
      </w:r>
    </w:p>
    <w:p w14:paraId="5EE98014" w14:textId="3C96FB97" w:rsidR="009605B0" w:rsidRDefault="009605B0" w:rsidP="009605B0">
      <w:pPr>
        <w:pStyle w:val="Prrafodelista"/>
        <w:numPr>
          <w:ilvl w:val="0"/>
          <w:numId w:val="15"/>
        </w:numPr>
        <w:tabs>
          <w:tab w:val="left" w:pos="990"/>
        </w:tabs>
      </w:pPr>
      <w:r>
        <w:t xml:space="preserve">Creatividad </w:t>
      </w:r>
    </w:p>
    <w:p w14:paraId="073E9312" w14:textId="23E90244" w:rsidR="00287EB6" w:rsidRDefault="00287EB6" w:rsidP="00287EB6">
      <w:pPr>
        <w:tabs>
          <w:tab w:val="left" w:pos="990"/>
        </w:tabs>
      </w:pPr>
    </w:p>
    <w:p w14:paraId="3D08A2D3" w14:textId="0F5B545E" w:rsidR="00287EB6" w:rsidRDefault="00287EB6" w:rsidP="00287EB6">
      <w:pPr>
        <w:tabs>
          <w:tab w:val="left" w:pos="990"/>
        </w:tabs>
      </w:pPr>
    </w:p>
    <w:p w14:paraId="3DC05A36" w14:textId="1751AF13" w:rsidR="00287EB6" w:rsidRDefault="00287EB6" w:rsidP="00287EB6">
      <w:pPr>
        <w:tabs>
          <w:tab w:val="left" w:pos="990"/>
        </w:tabs>
      </w:pPr>
    </w:p>
    <w:p w14:paraId="33B61D22" w14:textId="6C8861CA" w:rsidR="00287EB6" w:rsidRDefault="00287EB6" w:rsidP="00287EB6">
      <w:pPr>
        <w:tabs>
          <w:tab w:val="left" w:pos="990"/>
        </w:tabs>
      </w:pPr>
    </w:p>
    <w:p w14:paraId="471C6450" w14:textId="27413A7D" w:rsidR="00287EB6" w:rsidRDefault="00287EB6" w:rsidP="00287EB6">
      <w:pPr>
        <w:tabs>
          <w:tab w:val="left" w:pos="990"/>
        </w:tabs>
      </w:pPr>
    </w:p>
    <w:p w14:paraId="0C6D96B2" w14:textId="633AD080" w:rsidR="00287EB6" w:rsidRDefault="00287EB6" w:rsidP="00287EB6">
      <w:pPr>
        <w:tabs>
          <w:tab w:val="left" w:pos="990"/>
        </w:tabs>
      </w:pPr>
    </w:p>
    <w:p w14:paraId="625DB449" w14:textId="3FDA430A" w:rsidR="00287EB6" w:rsidRDefault="00287EB6" w:rsidP="00287EB6">
      <w:pPr>
        <w:tabs>
          <w:tab w:val="left" w:pos="990"/>
        </w:tabs>
      </w:pPr>
    </w:p>
    <w:p w14:paraId="334AAD67" w14:textId="52EB08EE" w:rsidR="00287EB6" w:rsidRDefault="00287EB6" w:rsidP="00287EB6">
      <w:pPr>
        <w:tabs>
          <w:tab w:val="left" w:pos="990"/>
        </w:tabs>
      </w:pPr>
    </w:p>
    <w:p w14:paraId="1DC27B5D" w14:textId="49035DA6" w:rsidR="00287EB6" w:rsidRDefault="00287EB6" w:rsidP="00287EB6">
      <w:pPr>
        <w:tabs>
          <w:tab w:val="left" w:pos="990"/>
        </w:tabs>
      </w:pPr>
    </w:p>
    <w:p w14:paraId="212C925B" w14:textId="45F779DC" w:rsidR="00287EB6" w:rsidRDefault="00287EB6" w:rsidP="00287EB6">
      <w:pPr>
        <w:tabs>
          <w:tab w:val="left" w:pos="990"/>
        </w:tabs>
      </w:pPr>
    </w:p>
    <w:p w14:paraId="7428826F" w14:textId="764B3E0E" w:rsidR="00287EB6" w:rsidRPr="00691FA0" w:rsidRDefault="00691FA0" w:rsidP="00691FA0">
      <w:pPr>
        <w:tabs>
          <w:tab w:val="left" w:pos="990"/>
        </w:tabs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 xml:space="preserve">CUADRO COMPARATIVO </w:t>
      </w:r>
    </w:p>
    <w:p w14:paraId="74BEB887" w14:textId="53BA1185" w:rsidR="00287EB6" w:rsidRDefault="00287EB6" w:rsidP="00287EB6">
      <w:pPr>
        <w:tabs>
          <w:tab w:val="left" w:pos="990"/>
        </w:tabs>
      </w:pPr>
    </w:p>
    <w:p w14:paraId="243F0C89" w14:textId="21D0A8DB" w:rsidR="00287EB6" w:rsidRDefault="00287EB6" w:rsidP="00287EB6">
      <w:pPr>
        <w:tabs>
          <w:tab w:val="left" w:pos="990"/>
        </w:tabs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  <w:gridCol w:w="1309"/>
        <w:gridCol w:w="2427"/>
        <w:gridCol w:w="1815"/>
        <w:gridCol w:w="1382"/>
        <w:gridCol w:w="2229"/>
        <w:gridCol w:w="475"/>
      </w:tblGrid>
      <w:tr w:rsidR="00691FA0" w:rsidRPr="00691FA0" w14:paraId="57A6B89F" w14:textId="77777777" w:rsidTr="00691F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7294E7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7AC74CC3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Compañía</w:t>
            </w:r>
          </w:p>
        </w:tc>
        <w:tc>
          <w:tcPr>
            <w:tcW w:w="0" w:type="auto"/>
            <w:vAlign w:val="center"/>
            <w:hideMark/>
          </w:tcPr>
          <w:p w14:paraId="4AD8D5CB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Ventajas</w:t>
            </w:r>
          </w:p>
        </w:tc>
        <w:tc>
          <w:tcPr>
            <w:tcW w:w="0" w:type="auto"/>
            <w:vAlign w:val="center"/>
            <w:hideMark/>
          </w:tcPr>
          <w:p w14:paraId="7B8E9772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Desventajas</w:t>
            </w:r>
          </w:p>
        </w:tc>
        <w:tc>
          <w:tcPr>
            <w:tcW w:w="0" w:type="auto"/>
            <w:vAlign w:val="center"/>
            <w:hideMark/>
          </w:tcPr>
          <w:p w14:paraId="2854F44A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14:paraId="5E2C88BB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Precio</w:t>
            </w:r>
          </w:p>
        </w:tc>
        <w:tc>
          <w:tcPr>
            <w:tcW w:w="0" w:type="auto"/>
            <w:vAlign w:val="center"/>
            <w:hideMark/>
          </w:tcPr>
          <w:p w14:paraId="6D866392" w14:textId="77777777" w:rsidR="00691FA0" w:rsidRPr="00691FA0" w:rsidRDefault="00691FA0" w:rsidP="00691FA0">
            <w:pPr>
              <w:tabs>
                <w:tab w:val="left" w:pos="990"/>
              </w:tabs>
              <w:rPr>
                <w:b/>
                <w:bCs/>
                <w:lang w:val="es-MX"/>
              </w:rPr>
            </w:pPr>
            <w:r w:rsidRPr="00691FA0">
              <w:rPr>
                <w:b/>
                <w:bCs/>
                <w:lang w:val="es-MX"/>
              </w:rPr>
              <w:t>Año</w:t>
            </w:r>
          </w:p>
        </w:tc>
      </w:tr>
      <w:tr w:rsidR="00691FA0" w:rsidRPr="00691FA0" w14:paraId="25E7F1BC" w14:textId="77777777" w:rsidTr="00691F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58AD9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b/>
                <w:bCs/>
                <w:lang w:val="es-MX"/>
              </w:rPr>
              <w:t>Microsoft Word</w:t>
            </w:r>
          </w:p>
        </w:tc>
        <w:tc>
          <w:tcPr>
            <w:tcW w:w="0" w:type="auto"/>
            <w:vAlign w:val="center"/>
            <w:hideMark/>
          </w:tcPr>
          <w:p w14:paraId="19AC6D91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Microsoft</w:t>
            </w:r>
          </w:p>
        </w:tc>
        <w:tc>
          <w:tcPr>
            <w:tcW w:w="0" w:type="auto"/>
            <w:vAlign w:val="center"/>
            <w:hideMark/>
          </w:tcPr>
          <w:p w14:paraId="06F41923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Interfaz intuitiva, funciones avanzadas, compatibilidad amplia</w:t>
            </w:r>
          </w:p>
        </w:tc>
        <w:tc>
          <w:tcPr>
            <w:tcW w:w="0" w:type="auto"/>
            <w:vAlign w:val="center"/>
            <w:hideMark/>
          </w:tcPr>
          <w:p w14:paraId="5D7515CD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Requiere licencia de pago</w:t>
            </w:r>
          </w:p>
        </w:tc>
        <w:tc>
          <w:tcPr>
            <w:tcW w:w="0" w:type="auto"/>
            <w:vAlign w:val="center"/>
            <w:hideMark/>
          </w:tcPr>
          <w:p w14:paraId="6FD23B40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Windows, macOS, Web, Android, iOS</w:t>
            </w:r>
          </w:p>
        </w:tc>
        <w:tc>
          <w:tcPr>
            <w:tcW w:w="0" w:type="auto"/>
            <w:vAlign w:val="center"/>
            <w:hideMark/>
          </w:tcPr>
          <w:p w14:paraId="6F380806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Aproximadamente $70 USD al año (Microsoft 365)</w:t>
            </w:r>
          </w:p>
        </w:tc>
        <w:tc>
          <w:tcPr>
            <w:tcW w:w="0" w:type="auto"/>
            <w:vAlign w:val="center"/>
            <w:hideMark/>
          </w:tcPr>
          <w:p w14:paraId="5398BF19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1983</w:t>
            </w:r>
          </w:p>
        </w:tc>
      </w:tr>
      <w:tr w:rsidR="00691FA0" w:rsidRPr="00691FA0" w14:paraId="15BE2A21" w14:textId="77777777" w:rsidTr="00691F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16FFE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b/>
                <w:bCs/>
                <w:lang w:val="es-MX"/>
              </w:rPr>
              <w:t xml:space="preserve">Google </w:t>
            </w:r>
            <w:proofErr w:type="spellStart"/>
            <w:r w:rsidRPr="00691FA0">
              <w:rPr>
                <w:b/>
                <w:bCs/>
                <w:lang w:val="es-MX"/>
              </w:rPr>
              <w:t>Docs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2540A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Google</w:t>
            </w:r>
          </w:p>
        </w:tc>
        <w:tc>
          <w:tcPr>
            <w:tcW w:w="0" w:type="auto"/>
            <w:vAlign w:val="center"/>
            <w:hideMark/>
          </w:tcPr>
          <w:p w14:paraId="437EEBA2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Gratuito, colaboración en tiempo real, almacenamiento en la nube</w:t>
            </w:r>
          </w:p>
        </w:tc>
        <w:tc>
          <w:tcPr>
            <w:tcW w:w="0" w:type="auto"/>
            <w:vAlign w:val="center"/>
            <w:hideMark/>
          </w:tcPr>
          <w:p w14:paraId="7722842F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Requiere conexión a internet para todas las funciones</w:t>
            </w:r>
          </w:p>
        </w:tc>
        <w:tc>
          <w:tcPr>
            <w:tcW w:w="0" w:type="auto"/>
            <w:vAlign w:val="center"/>
            <w:hideMark/>
          </w:tcPr>
          <w:p w14:paraId="0235F338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Web, Android, iOS</w:t>
            </w:r>
          </w:p>
        </w:tc>
        <w:tc>
          <w:tcPr>
            <w:tcW w:w="0" w:type="auto"/>
            <w:vAlign w:val="center"/>
            <w:hideMark/>
          </w:tcPr>
          <w:p w14:paraId="6AC04D6F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Gratis</w:t>
            </w:r>
          </w:p>
        </w:tc>
        <w:tc>
          <w:tcPr>
            <w:tcW w:w="0" w:type="auto"/>
            <w:vAlign w:val="center"/>
            <w:hideMark/>
          </w:tcPr>
          <w:p w14:paraId="6E678DF7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2006</w:t>
            </w:r>
          </w:p>
        </w:tc>
      </w:tr>
      <w:tr w:rsidR="00691FA0" w:rsidRPr="00691FA0" w14:paraId="5B1A6F7A" w14:textId="77777777" w:rsidTr="00691F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2EEF5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b/>
                <w:bCs/>
                <w:lang w:val="es-MX"/>
              </w:rPr>
              <w:t xml:space="preserve">LibreOffice </w:t>
            </w:r>
            <w:proofErr w:type="spellStart"/>
            <w:r w:rsidRPr="00691FA0">
              <w:rPr>
                <w:b/>
                <w:bCs/>
                <w:lang w:val="es-MX"/>
              </w:rPr>
              <w:t>Writer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7604F8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proofErr w:type="spellStart"/>
            <w:r w:rsidRPr="00691FA0">
              <w:rPr>
                <w:lang w:val="es-MX"/>
              </w:rPr>
              <w:t>The</w:t>
            </w:r>
            <w:proofErr w:type="spellEnd"/>
            <w:r w:rsidRPr="00691FA0">
              <w:rPr>
                <w:lang w:val="es-MX"/>
              </w:rPr>
              <w:t xml:space="preserve"> </w:t>
            </w:r>
            <w:proofErr w:type="spellStart"/>
            <w:r w:rsidRPr="00691FA0">
              <w:rPr>
                <w:lang w:val="es-MX"/>
              </w:rPr>
              <w:t>Document</w:t>
            </w:r>
            <w:proofErr w:type="spellEnd"/>
            <w:r w:rsidRPr="00691FA0">
              <w:rPr>
                <w:lang w:val="es-MX"/>
              </w:rPr>
              <w:t xml:space="preserve"> </w:t>
            </w:r>
            <w:proofErr w:type="spellStart"/>
            <w:r w:rsidRPr="00691FA0">
              <w:rPr>
                <w:lang w:val="es-MX"/>
              </w:rPr>
              <w:t>Foundation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A98160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Código abierto, gratuito, compatible con formatos de Word</w:t>
            </w:r>
          </w:p>
        </w:tc>
        <w:tc>
          <w:tcPr>
            <w:tcW w:w="0" w:type="auto"/>
            <w:vAlign w:val="center"/>
            <w:hideMark/>
          </w:tcPr>
          <w:p w14:paraId="68D50D33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Interfaz menos moderna, no tan intuitivo</w:t>
            </w:r>
          </w:p>
        </w:tc>
        <w:tc>
          <w:tcPr>
            <w:tcW w:w="0" w:type="auto"/>
            <w:vAlign w:val="center"/>
            <w:hideMark/>
          </w:tcPr>
          <w:p w14:paraId="506848C0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Windows, macOS, Linux</w:t>
            </w:r>
          </w:p>
        </w:tc>
        <w:tc>
          <w:tcPr>
            <w:tcW w:w="0" w:type="auto"/>
            <w:vAlign w:val="center"/>
            <w:hideMark/>
          </w:tcPr>
          <w:p w14:paraId="4BBBC4D1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Gratis</w:t>
            </w:r>
          </w:p>
        </w:tc>
        <w:tc>
          <w:tcPr>
            <w:tcW w:w="0" w:type="auto"/>
            <w:vAlign w:val="center"/>
            <w:hideMark/>
          </w:tcPr>
          <w:p w14:paraId="7D7A624F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2010</w:t>
            </w:r>
          </w:p>
        </w:tc>
      </w:tr>
      <w:tr w:rsidR="00691FA0" w:rsidRPr="00691FA0" w14:paraId="79F976E9" w14:textId="77777777" w:rsidTr="00691F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3820D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b/>
                <w:bCs/>
                <w:lang w:val="es-MX"/>
              </w:rPr>
              <w:t xml:space="preserve">WPS </w:t>
            </w:r>
            <w:proofErr w:type="spellStart"/>
            <w:r w:rsidRPr="00691FA0">
              <w:rPr>
                <w:b/>
                <w:bCs/>
                <w:lang w:val="es-MX"/>
              </w:rPr>
              <w:t>Writer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10E152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Kingsoft</w:t>
            </w:r>
          </w:p>
        </w:tc>
        <w:tc>
          <w:tcPr>
            <w:tcW w:w="0" w:type="auto"/>
            <w:vAlign w:val="center"/>
            <w:hideMark/>
          </w:tcPr>
          <w:p w14:paraId="69A0F442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Interfaz similar a Word, gratuito, incluye PDF y plantillas</w:t>
            </w:r>
          </w:p>
        </w:tc>
        <w:tc>
          <w:tcPr>
            <w:tcW w:w="0" w:type="auto"/>
            <w:vAlign w:val="center"/>
            <w:hideMark/>
          </w:tcPr>
          <w:p w14:paraId="5EC7705A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Publicidad en versión gratuita</w:t>
            </w:r>
          </w:p>
        </w:tc>
        <w:tc>
          <w:tcPr>
            <w:tcW w:w="0" w:type="auto"/>
            <w:vAlign w:val="center"/>
            <w:hideMark/>
          </w:tcPr>
          <w:p w14:paraId="242E0783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Windows, macOS, Linux, Android, iOS</w:t>
            </w:r>
          </w:p>
        </w:tc>
        <w:tc>
          <w:tcPr>
            <w:tcW w:w="0" w:type="auto"/>
            <w:vAlign w:val="center"/>
            <w:hideMark/>
          </w:tcPr>
          <w:p w14:paraId="14E2E5C3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Gratis o versión premium</w:t>
            </w:r>
          </w:p>
        </w:tc>
        <w:tc>
          <w:tcPr>
            <w:tcW w:w="0" w:type="auto"/>
            <w:vAlign w:val="center"/>
            <w:hideMark/>
          </w:tcPr>
          <w:p w14:paraId="5F953404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2011</w:t>
            </w:r>
          </w:p>
        </w:tc>
      </w:tr>
      <w:tr w:rsidR="00691FA0" w:rsidRPr="00691FA0" w14:paraId="6BB6A496" w14:textId="77777777" w:rsidTr="00691F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3B357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b/>
                <w:bCs/>
                <w:lang w:val="es-MX"/>
              </w:rPr>
              <w:t>Pages</w:t>
            </w:r>
          </w:p>
        </w:tc>
        <w:tc>
          <w:tcPr>
            <w:tcW w:w="0" w:type="auto"/>
            <w:vAlign w:val="center"/>
            <w:hideMark/>
          </w:tcPr>
          <w:p w14:paraId="101403A0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Apple</w:t>
            </w:r>
          </w:p>
        </w:tc>
        <w:tc>
          <w:tcPr>
            <w:tcW w:w="0" w:type="auto"/>
            <w:vAlign w:val="center"/>
            <w:hideMark/>
          </w:tcPr>
          <w:p w14:paraId="6ADBBDB4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Integración con ecosistema Apple, diseño visual atractivo</w:t>
            </w:r>
          </w:p>
        </w:tc>
        <w:tc>
          <w:tcPr>
            <w:tcW w:w="0" w:type="auto"/>
            <w:vAlign w:val="center"/>
            <w:hideMark/>
          </w:tcPr>
          <w:p w14:paraId="0B09A585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Solo disponible en dispositivos Apple</w:t>
            </w:r>
          </w:p>
        </w:tc>
        <w:tc>
          <w:tcPr>
            <w:tcW w:w="0" w:type="auto"/>
            <w:vAlign w:val="center"/>
            <w:hideMark/>
          </w:tcPr>
          <w:p w14:paraId="0C1F8E00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macOS, iOS, Web</w:t>
            </w:r>
          </w:p>
        </w:tc>
        <w:tc>
          <w:tcPr>
            <w:tcW w:w="0" w:type="auto"/>
            <w:vAlign w:val="center"/>
            <w:hideMark/>
          </w:tcPr>
          <w:p w14:paraId="31974FB2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Gratis con dispositivos Apple</w:t>
            </w:r>
          </w:p>
        </w:tc>
        <w:tc>
          <w:tcPr>
            <w:tcW w:w="0" w:type="auto"/>
            <w:vAlign w:val="center"/>
            <w:hideMark/>
          </w:tcPr>
          <w:p w14:paraId="14D93443" w14:textId="77777777" w:rsidR="00691FA0" w:rsidRPr="00691FA0" w:rsidRDefault="00691FA0" w:rsidP="00691FA0">
            <w:pPr>
              <w:tabs>
                <w:tab w:val="left" w:pos="990"/>
              </w:tabs>
              <w:rPr>
                <w:lang w:val="es-MX"/>
              </w:rPr>
            </w:pPr>
            <w:r w:rsidRPr="00691FA0">
              <w:rPr>
                <w:lang w:val="es-MX"/>
              </w:rPr>
              <w:t>2005</w:t>
            </w:r>
          </w:p>
        </w:tc>
      </w:tr>
    </w:tbl>
    <w:p w14:paraId="5CEA9F2A" w14:textId="77777777" w:rsidR="00287EB6" w:rsidRPr="0059649E" w:rsidRDefault="00287EB6" w:rsidP="00287EB6">
      <w:pPr>
        <w:tabs>
          <w:tab w:val="left" w:pos="990"/>
        </w:tabs>
      </w:pPr>
    </w:p>
    <w:sectPr w:rsidR="00287EB6" w:rsidRPr="0059649E" w:rsidSect="0059649E">
      <w:headerReference w:type="default" r:id="rId10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30735" w14:textId="77777777" w:rsidR="00E850EB" w:rsidRDefault="00E850EB" w:rsidP="000C45FF">
      <w:r>
        <w:separator/>
      </w:r>
    </w:p>
  </w:endnote>
  <w:endnote w:type="continuationSeparator" w:id="0">
    <w:p w14:paraId="07EFCDA4" w14:textId="77777777" w:rsidR="00E850EB" w:rsidRDefault="00E850E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8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4480D" w14:textId="77777777" w:rsidR="00E850EB" w:rsidRDefault="00E850EB" w:rsidP="000C45FF">
      <w:r>
        <w:separator/>
      </w:r>
    </w:p>
  </w:footnote>
  <w:footnote w:type="continuationSeparator" w:id="0">
    <w:p w14:paraId="4287AFBF" w14:textId="77777777" w:rsidR="00E850EB" w:rsidRDefault="00E850E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836F7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4C896005" wp14:editId="4D3573F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7901EA"/>
    <w:multiLevelType w:val="hybridMultilevel"/>
    <w:tmpl w:val="5BA899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E127D89"/>
    <w:multiLevelType w:val="hybridMultilevel"/>
    <w:tmpl w:val="635C5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4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18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81FD5"/>
    <w:rsid w:val="00287EB6"/>
    <w:rsid w:val="002D3CA3"/>
    <w:rsid w:val="0030481B"/>
    <w:rsid w:val="003156FC"/>
    <w:rsid w:val="003254B5"/>
    <w:rsid w:val="0037121F"/>
    <w:rsid w:val="003A6B7D"/>
    <w:rsid w:val="003B06CA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649E"/>
    <w:rsid w:val="005E39D5"/>
    <w:rsid w:val="00600670"/>
    <w:rsid w:val="0062123A"/>
    <w:rsid w:val="00646E75"/>
    <w:rsid w:val="006771D0"/>
    <w:rsid w:val="00691FA0"/>
    <w:rsid w:val="00715FCB"/>
    <w:rsid w:val="00743101"/>
    <w:rsid w:val="007775E1"/>
    <w:rsid w:val="00781418"/>
    <w:rsid w:val="007867A0"/>
    <w:rsid w:val="007927F5"/>
    <w:rsid w:val="00802CA0"/>
    <w:rsid w:val="009260CD"/>
    <w:rsid w:val="00952C25"/>
    <w:rsid w:val="009605B0"/>
    <w:rsid w:val="009A09AC"/>
    <w:rsid w:val="00A2118D"/>
    <w:rsid w:val="00AD76E2"/>
    <w:rsid w:val="00B20152"/>
    <w:rsid w:val="00B359E4"/>
    <w:rsid w:val="00B57D98"/>
    <w:rsid w:val="00B70850"/>
    <w:rsid w:val="00C066B6"/>
    <w:rsid w:val="00C1467A"/>
    <w:rsid w:val="00C37BA1"/>
    <w:rsid w:val="00C4674C"/>
    <w:rsid w:val="00C506CF"/>
    <w:rsid w:val="00C72BED"/>
    <w:rsid w:val="00C9578B"/>
    <w:rsid w:val="00CB0055"/>
    <w:rsid w:val="00CC0C6D"/>
    <w:rsid w:val="00D04BFE"/>
    <w:rsid w:val="00D2522B"/>
    <w:rsid w:val="00D422DE"/>
    <w:rsid w:val="00D5459D"/>
    <w:rsid w:val="00DA1F4D"/>
    <w:rsid w:val="00DD172A"/>
    <w:rsid w:val="00E25A26"/>
    <w:rsid w:val="00E4381A"/>
    <w:rsid w:val="00E55D74"/>
    <w:rsid w:val="00E850EB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918A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4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DEBAFE4D-3F95-4BA5-97F5-48D7E7FAEA1B%7d\%7b694B2F76-0D73-45D9-A728-89F9FA5E594B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1A439C51B4436EB5883BD2ED8DB9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33CD9-094A-4417-A23E-E8E758F9C16C}"/>
      </w:docPartPr>
      <w:docPartBody>
        <w:p w:rsidR="00000000" w:rsidRDefault="00B03856">
          <w:pPr>
            <w:pStyle w:val="9D1A439C51B4436EB5883BD2ED8DB995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75BD3352E4A14920AC41A0051614A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E2F7D-EB30-405D-B1E1-095B56E29316}"/>
      </w:docPartPr>
      <w:docPartBody>
        <w:p w:rsidR="00000000" w:rsidRDefault="00B03856">
          <w:pPr>
            <w:pStyle w:val="75BD3352E4A14920AC41A0051614A2D0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E069663078AC442B864FC54F17D88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D2BEB-4218-4C1E-848B-6CFB443DAED7}"/>
      </w:docPartPr>
      <w:docPartBody>
        <w:p w:rsidR="00000000" w:rsidRDefault="00B03856">
          <w:pPr>
            <w:pStyle w:val="E069663078AC442B864FC54F17D88168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E4B43CF6976D4D3DA01CAAECE0993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0F7E0-55D9-4A5C-8270-9D3B6B7066D1}"/>
      </w:docPartPr>
      <w:docPartBody>
        <w:p w:rsidR="00000000" w:rsidRDefault="00B03856">
          <w:pPr>
            <w:pStyle w:val="E4B43CF6976D4D3DA01CAAECE0993FBC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4D910B6060B64D11820F86DC2791B3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98B22-57C4-44D2-A47B-F40B7E51DCC6}"/>
      </w:docPartPr>
      <w:docPartBody>
        <w:p w:rsidR="00000000" w:rsidRDefault="00B03856">
          <w:pPr>
            <w:pStyle w:val="4D910B6060B64D11820F86DC2791B37A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498D460090434D1F8837B9BDC18BE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1D0A23-93F1-4B49-B0A2-54DFEBC95643}"/>
      </w:docPartPr>
      <w:docPartBody>
        <w:p w:rsidR="00000000" w:rsidRDefault="00B03856">
          <w:pPr>
            <w:pStyle w:val="498D460090434D1F8837B9BDC18BE52C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BA2C19BA7FCF45B493E803353C92A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EB7FA-2D40-4C30-824D-FBAABDB09227}"/>
      </w:docPartPr>
      <w:docPartBody>
        <w:p w:rsidR="00000000" w:rsidRDefault="00B03856">
          <w:pPr>
            <w:pStyle w:val="BA2C19BA7FCF45B493E803353C92ABBB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2D8AA438077E4431AC1F302D773FC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E95E2-A5FC-47C7-9731-0372BE24B461}"/>
      </w:docPartPr>
      <w:docPartBody>
        <w:p w:rsidR="00000000" w:rsidRDefault="00B03856">
          <w:pPr>
            <w:pStyle w:val="2D8AA438077E4431AC1F302D773FCD5C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8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856"/>
    <w:rsid w:val="00B0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14AB8AD8FA4D79ACC2C66E6890168A">
    <w:name w:val="D814AB8AD8FA4D79ACC2C66E6890168A"/>
  </w:style>
  <w:style w:type="paragraph" w:customStyle="1" w:styleId="433C85CBA37447EB8286B2D67CD093AC">
    <w:name w:val="433C85CBA37447EB8286B2D67CD093AC"/>
  </w:style>
  <w:style w:type="paragraph" w:customStyle="1" w:styleId="9D1A439C51B4436EB5883BD2ED8DB995">
    <w:name w:val="9D1A439C51B4436EB5883BD2ED8DB995"/>
  </w:style>
  <w:style w:type="paragraph" w:customStyle="1" w:styleId="8FC1657BCE564088A7900D3024F22087">
    <w:name w:val="8FC1657BCE564088A7900D3024F22087"/>
  </w:style>
  <w:style w:type="paragraph" w:customStyle="1" w:styleId="75BD3352E4A14920AC41A0051614A2D0">
    <w:name w:val="75BD3352E4A14920AC41A0051614A2D0"/>
  </w:style>
  <w:style w:type="paragraph" w:customStyle="1" w:styleId="E069663078AC442B864FC54F17D88168">
    <w:name w:val="E069663078AC442B864FC54F17D88168"/>
  </w:style>
  <w:style w:type="paragraph" w:customStyle="1" w:styleId="B937C7B747E14BAFB6D12366F396C98C">
    <w:name w:val="B937C7B747E14BAFB6D12366F396C98C"/>
  </w:style>
  <w:style w:type="paragraph" w:customStyle="1" w:styleId="E4B43CF6976D4D3DA01CAAECE0993FBC">
    <w:name w:val="E4B43CF6976D4D3DA01CAAECE0993FBC"/>
  </w:style>
  <w:style w:type="paragraph" w:customStyle="1" w:styleId="9D0593B627A2474D86AAFF51B9C3A7AB">
    <w:name w:val="9D0593B627A2474D86AAFF51B9C3A7AB"/>
  </w:style>
  <w:style w:type="paragraph" w:customStyle="1" w:styleId="4D910B6060B64D11820F86DC2791B37A">
    <w:name w:val="4D910B6060B64D11820F86DC2791B37A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5FB3355D6DCA4FC88E5B23E12D4DD7D4">
    <w:name w:val="5FB3355D6DCA4FC88E5B23E12D4DD7D4"/>
  </w:style>
  <w:style w:type="paragraph" w:customStyle="1" w:styleId="498D460090434D1F8837B9BDC18BE52C">
    <w:name w:val="498D460090434D1F8837B9BDC18BE52C"/>
  </w:style>
  <w:style w:type="paragraph" w:customStyle="1" w:styleId="0BC8D3560CF84AE9A1D2A192180604A8">
    <w:name w:val="0BC8D3560CF84AE9A1D2A192180604A8"/>
  </w:style>
  <w:style w:type="paragraph" w:customStyle="1" w:styleId="C9C9E748909A4DACAD42453B29BCAE1C">
    <w:name w:val="C9C9E748909A4DACAD42453B29BCAE1C"/>
  </w:style>
  <w:style w:type="paragraph" w:customStyle="1" w:styleId="0DCF318FB1A64EC0A8915A0DE5A7F760">
    <w:name w:val="0DCF318FB1A64EC0A8915A0DE5A7F760"/>
  </w:style>
  <w:style w:type="paragraph" w:customStyle="1" w:styleId="5BFA7D53FBF1474C9B04CA097F018013">
    <w:name w:val="5BFA7D53FBF1474C9B04CA097F018013"/>
  </w:style>
  <w:style w:type="paragraph" w:customStyle="1" w:styleId="BA2C19BA7FCF45B493E803353C92ABBB">
    <w:name w:val="BA2C19BA7FCF45B493E803353C92ABBB"/>
  </w:style>
  <w:style w:type="paragraph" w:customStyle="1" w:styleId="B56FD57255054AD1B6BE56936DE44E50">
    <w:name w:val="B56FD57255054AD1B6BE56936DE44E50"/>
  </w:style>
  <w:style w:type="paragraph" w:customStyle="1" w:styleId="6282CEF4A269473BB512EABB3026C0F6">
    <w:name w:val="6282CEF4A269473BB512EABB3026C0F6"/>
  </w:style>
  <w:style w:type="paragraph" w:customStyle="1" w:styleId="6D904934D8DD4AB193181ECD4FC31F13">
    <w:name w:val="6D904934D8DD4AB193181ECD4FC31F13"/>
  </w:style>
  <w:style w:type="paragraph" w:customStyle="1" w:styleId="021A5D631A1C4501A0C7556F3933A2E3">
    <w:name w:val="021A5D631A1C4501A0C7556F3933A2E3"/>
  </w:style>
  <w:style w:type="paragraph" w:customStyle="1" w:styleId="77CCF7C62DD24FC9BD4CD141E5E9A88B">
    <w:name w:val="77CCF7C62DD24FC9BD4CD141E5E9A88B"/>
  </w:style>
  <w:style w:type="paragraph" w:customStyle="1" w:styleId="9D3A5A550ACC429CB3AEDC1AC984E749">
    <w:name w:val="9D3A5A550ACC429CB3AEDC1AC984E749"/>
  </w:style>
  <w:style w:type="paragraph" w:customStyle="1" w:styleId="9260D64BEE4A4ADF8AD14BF3964058C2">
    <w:name w:val="9260D64BEE4A4ADF8AD14BF3964058C2"/>
  </w:style>
  <w:style w:type="paragraph" w:customStyle="1" w:styleId="E09DB9E2D442481EAA169DC05C7768CA">
    <w:name w:val="E09DB9E2D442481EAA169DC05C7768CA"/>
  </w:style>
  <w:style w:type="paragraph" w:customStyle="1" w:styleId="2D8AA438077E4431AC1F302D773FCD5C">
    <w:name w:val="2D8AA438077E4431AC1F302D773FCD5C"/>
  </w:style>
  <w:style w:type="paragraph" w:customStyle="1" w:styleId="0E021CD33B0A4A7A88E34594AD9EE111">
    <w:name w:val="0E021CD33B0A4A7A88E34594AD9EE111"/>
  </w:style>
  <w:style w:type="paragraph" w:customStyle="1" w:styleId="88B43A135FE440E286216C93F5F5CBCF">
    <w:name w:val="88B43A135FE440E286216C93F5F5CBCF"/>
  </w:style>
  <w:style w:type="paragraph" w:customStyle="1" w:styleId="4F64244B7B3A41138FD36C44E5F47AFE">
    <w:name w:val="4F64244B7B3A41138FD36C44E5F47AFE"/>
  </w:style>
  <w:style w:type="paragraph" w:customStyle="1" w:styleId="88E5C2A9C8A74B039B6DDEC66B9BACCA">
    <w:name w:val="88E5C2A9C8A74B039B6DDEC66B9BACCA"/>
  </w:style>
  <w:style w:type="paragraph" w:customStyle="1" w:styleId="FCB4DF0C8589496D82076542B2498CA7">
    <w:name w:val="FCB4DF0C8589496D82076542B2498CA7"/>
  </w:style>
  <w:style w:type="paragraph" w:customStyle="1" w:styleId="B1F1D854F09049A386C7AC84C2B365A8">
    <w:name w:val="B1F1D854F09049A386C7AC84C2B365A8"/>
  </w:style>
  <w:style w:type="paragraph" w:customStyle="1" w:styleId="A6F5BE79F29F4B4D98D1538F707250FC">
    <w:name w:val="A6F5BE79F29F4B4D98D1538F707250FC"/>
  </w:style>
  <w:style w:type="paragraph" w:customStyle="1" w:styleId="DE86BE6ABD7D4BDEAAD1148C17B2DD38">
    <w:name w:val="DE86BE6ABD7D4BDEAAD1148C17B2DD38"/>
  </w:style>
  <w:style w:type="paragraph" w:customStyle="1" w:styleId="64F725D1F31A4D74A8CB109606A38C6D">
    <w:name w:val="64F725D1F31A4D74A8CB109606A38C6D"/>
  </w:style>
  <w:style w:type="paragraph" w:customStyle="1" w:styleId="9E7454C6BBB14B46A643B250565594E9">
    <w:name w:val="9E7454C6BBB14B46A643B250565594E9"/>
  </w:style>
  <w:style w:type="paragraph" w:customStyle="1" w:styleId="BA432C1F8E084FA5936F30DCC1FCC3D8">
    <w:name w:val="BA432C1F8E084FA5936F30DCC1FCC3D8"/>
  </w:style>
  <w:style w:type="paragraph" w:customStyle="1" w:styleId="E6B3A0E0F8DE40FC864057DFDAAE9948">
    <w:name w:val="E6B3A0E0F8DE40FC864057DFDAAE9948"/>
  </w:style>
  <w:style w:type="paragraph" w:customStyle="1" w:styleId="96397375B7D941F28566639A67F47FA3">
    <w:name w:val="96397375B7D941F28566639A67F47FA3"/>
  </w:style>
  <w:style w:type="paragraph" w:customStyle="1" w:styleId="42F1D47CFD3D46C9B91319914FC00DCF">
    <w:name w:val="42F1D47CFD3D46C9B91319914FC00DCF"/>
  </w:style>
  <w:style w:type="paragraph" w:customStyle="1" w:styleId="6D58DA11DBFF486C9E5A28F6AAB85764">
    <w:name w:val="6D58DA11DBFF486C9E5A28F6AAB85764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B469E88E36BA4493A4820E998119C9A9">
    <w:name w:val="B469E88E36BA4493A4820E998119C9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{694B2F76-0D73-45D9-A728-89F9FA5E594B}tf00546271_win32</Template>
  <TotalTime>0</TotalTime>
  <Pages>2</Pages>
  <Words>360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2025-09-08T16:15:00Z</dcterms:created>
  <dcterms:modified xsi:type="dcterms:W3CDTF">2025-09-08T16:54:00Z</dcterms:modified>
</cp:coreProperties>
</file>